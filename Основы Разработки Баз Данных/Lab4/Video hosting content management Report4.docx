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5093" w:rsidRPr="00125093" w:rsidRDefault="00125093" w:rsidP="00590092">
      <w:pPr>
        <w:pStyle w:val="a4"/>
        <w:ind w:firstLine="0"/>
        <w:jc w:val="center"/>
      </w:pPr>
      <w:bookmarkStart w:id="0" w:name="_Toc225848292"/>
      <w:bookmarkStart w:id="1" w:name="_Toc225850186"/>
      <w:bookmarkStart w:id="2" w:name="_Toc52284660"/>
      <w:r w:rsidRPr="00125093">
        <w:t>Министерство науки и высшего образования Российской Федерации</w:t>
      </w:r>
      <w:bookmarkEnd w:id="0"/>
      <w:bookmarkEnd w:id="1"/>
    </w:p>
    <w:p w:rsidR="00125093" w:rsidRPr="00125093" w:rsidRDefault="00125093" w:rsidP="00DC2794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25093" w:rsidRP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125093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:rsid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:rsidR="00125093" w:rsidRP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A6038" w:rsidRPr="006A6038" w:rsidRDefault="006A6038" w:rsidP="006A6038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A6038">
        <w:rPr>
          <w:rFonts w:ascii="Times New Roman" w:eastAsia="Times New Roman" w:hAnsi="Times New Roman" w:cs="Times New Roman"/>
          <w:b/>
          <w:sz w:val="28"/>
          <w:szCs w:val="28"/>
        </w:rPr>
        <w:t>SQL ОПЕРАТОРЫ ДЛЯ БД СУБД MICROSOFT SQL SERVER</w:t>
      </w:r>
    </w:p>
    <w:p w:rsidR="006A6038" w:rsidRDefault="006A6038" w:rsidP="006A6038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A6038">
        <w:rPr>
          <w:rFonts w:ascii="Times New Roman" w:eastAsia="Times New Roman" w:hAnsi="Times New Roman" w:cs="Times New Roman"/>
          <w:b/>
          <w:sz w:val="28"/>
          <w:szCs w:val="28"/>
        </w:rPr>
        <w:t>В ПРИЛОЖЕНИИ MICROSOFT VISUAL STUDIO</w:t>
      </w:r>
    </w:p>
    <w:p w:rsidR="00FD4E29" w:rsidRPr="00B97C37" w:rsidRDefault="00DC2794" w:rsidP="006A6038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по результатам лабораторной работы №</w:t>
      </w:r>
      <w:r w:rsidR="006A6038">
        <w:rPr>
          <w:rFonts w:ascii="Times New Roman" w:eastAsia="Times New Roman" w:hAnsi="Times New Roman" w:cs="Times New Roman"/>
          <w:bCs/>
          <w:sz w:val="28"/>
          <w:szCs w:val="28"/>
        </w:rPr>
        <w:t>4</w:t>
      </w:r>
    </w:p>
    <w:p w:rsidR="00125093" w:rsidRDefault="005549F3" w:rsidP="00FD4E2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49F3">
        <w:rPr>
          <w:rFonts w:ascii="Times New Roman" w:hAnsi="Times New Roman" w:cs="Times New Roman"/>
          <w:sz w:val="28"/>
          <w:szCs w:val="28"/>
        </w:rPr>
        <w:t>по дисциплине «</w:t>
      </w:r>
      <w:r w:rsidR="006A6038">
        <w:rPr>
          <w:rFonts w:ascii="Times New Roman" w:hAnsi="Times New Roman" w:cs="Times New Roman"/>
          <w:sz w:val="28"/>
          <w:szCs w:val="28"/>
        </w:rPr>
        <w:t>Основы разработки баз данных»</w:t>
      </w:r>
    </w:p>
    <w:p w:rsidR="00CF1C61" w:rsidRPr="00125093" w:rsidRDefault="00CF1C61" w:rsidP="00DC27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295" w:type="dxa"/>
        <w:tblInd w:w="227" w:type="dxa"/>
        <w:tblLook w:val="04A0" w:firstRow="1" w:lastRow="0" w:firstColumn="1" w:lastColumn="0" w:noHBand="0" w:noVBand="1"/>
      </w:tblPr>
      <w:tblGrid>
        <w:gridCol w:w="4168"/>
        <w:gridCol w:w="291"/>
        <w:gridCol w:w="4836"/>
      </w:tblGrid>
      <w:tr w:rsidR="000D2602" w:rsidRPr="00125093" w:rsidTr="00173AD4">
        <w:tc>
          <w:tcPr>
            <w:tcW w:w="4168" w:type="dxa"/>
            <w:shd w:val="clear" w:color="auto" w:fill="auto"/>
          </w:tcPr>
          <w:p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" w:type="dxa"/>
          </w:tcPr>
          <w:p w:rsidR="00125093" w:rsidRPr="00125093" w:rsidRDefault="00125093" w:rsidP="00173AD4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:rsidR="00125093" w:rsidRPr="00125093" w:rsidRDefault="00125093" w:rsidP="00125093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Обучающийся гр. 574-2</w:t>
            </w:r>
          </w:p>
          <w:p w:rsidR="00125093" w:rsidRPr="00D84105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К.М. </w:t>
            </w:r>
            <w:proofErr w:type="spellStart"/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Фаст</w:t>
            </w:r>
            <w:proofErr w:type="spellEnd"/>
          </w:p>
          <w:p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="000D260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0D2602" w:rsidRPr="00125093" w:rsidTr="00173AD4">
        <w:tc>
          <w:tcPr>
            <w:tcW w:w="4168" w:type="dxa"/>
            <w:shd w:val="clear" w:color="auto" w:fill="auto"/>
          </w:tcPr>
          <w:p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_________</w:t>
            </w:r>
          </w:p>
          <w:p w:rsidR="00125093" w:rsidRPr="00125093" w:rsidRDefault="00125093" w:rsidP="00125093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291" w:type="dxa"/>
          </w:tcPr>
          <w:p w:rsidR="00125093" w:rsidRPr="00125093" w:rsidRDefault="00125093" w:rsidP="00125093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:rsidR="00FC670D" w:rsidRDefault="00125093" w:rsidP="00FC670D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</w:t>
            </w:r>
            <w:r w:rsidR="00E84AF5">
              <w:rPr>
                <w:rFonts w:ascii="Times New Roman" w:eastAsia="Times New Roman" w:hAnsi="Times New Roman" w:cs="Times New Roman"/>
                <w:sz w:val="28"/>
                <w:szCs w:val="28"/>
              </w:rPr>
              <w:t>старший преподаватель</w:t>
            </w:r>
          </w:p>
          <w:p w:rsidR="00125093" w:rsidRPr="000D2602" w:rsidRDefault="000D2602" w:rsidP="000D2602">
            <w:pPr>
              <w:tabs>
                <w:tab w:val="left" w:pos="6663"/>
              </w:tabs>
              <w:spacing w:line="24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кафедры КСУП</w:t>
            </w:r>
          </w:p>
          <w:p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.</w:t>
            </w:r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П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. </w:t>
            </w:r>
            <w:proofErr w:type="spellStart"/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Корышев</w:t>
            </w:r>
            <w:proofErr w:type="spellEnd"/>
          </w:p>
          <w:p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:rsidR="00125093" w:rsidRP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C670D" w:rsidRDefault="00FC670D" w:rsidP="00CF1C61">
      <w:pPr>
        <w:pStyle w:val="a4"/>
      </w:pPr>
    </w:p>
    <w:p w:rsidR="00FC670D" w:rsidRDefault="00FC670D" w:rsidP="00CF1C61">
      <w:pPr>
        <w:pStyle w:val="a4"/>
      </w:pPr>
    </w:p>
    <w:p w:rsidR="00FC670D" w:rsidRDefault="00FC670D" w:rsidP="00CF1C61">
      <w:pPr>
        <w:pStyle w:val="a4"/>
      </w:pPr>
    </w:p>
    <w:p w:rsidR="00FC670D" w:rsidRDefault="00FC670D" w:rsidP="00CF1C61">
      <w:pPr>
        <w:pStyle w:val="a4"/>
      </w:pPr>
    </w:p>
    <w:p w:rsidR="00FC670D" w:rsidRDefault="00FC670D" w:rsidP="00CF1C61">
      <w:pPr>
        <w:pStyle w:val="a4"/>
      </w:pPr>
    </w:p>
    <w:p w:rsidR="00FC670D" w:rsidRDefault="00FC670D" w:rsidP="00CF1C61">
      <w:pPr>
        <w:pStyle w:val="a4"/>
      </w:pPr>
    </w:p>
    <w:p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0782C" w:rsidRDefault="0020782C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0782C" w:rsidRDefault="0020782C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94933" w:rsidRPr="00161A65" w:rsidRDefault="00125093" w:rsidP="00161A6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70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Томск 20</w:t>
      </w:r>
      <w:bookmarkEnd w:id="2"/>
      <w:r w:rsidR="00173AD4">
        <w:rPr>
          <w:rFonts w:ascii="Times New Roman" w:eastAsia="Times New Roman" w:hAnsi="Times New Roman" w:cs="Times New Roman"/>
          <w:sz w:val="28"/>
          <w:szCs w:val="28"/>
        </w:rPr>
        <w:t>2</w:t>
      </w:r>
      <w:r w:rsidR="002823D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01D76" w:rsidRDefault="00FA15A9">
      <w:pPr>
        <w:pStyle w:val="12"/>
      </w:pPr>
      <w:r>
        <w:lastRenderedPageBreak/>
        <w:t>Введение</w:t>
      </w:r>
    </w:p>
    <w:p w:rsidR="00801D76" w:rsidRDefault="00801D76">
      <w:pPr>
        <w:pStyle w:val="a4"/>
      </w:pPr>
    </w:p>
    <w:p w:rsidR="00220FB0" w:rsidRPr="00220FB0" w:rsidRDefault="00220FB0" w:rsidP="00220FB0">
      <w:pPr>
        <w:pStyle w:val="a4"/>
      </w:pPr>
      <w:r w:rsidRPr="00220FB0">
        <w:t>Этот документ является шаблоном отчёта по ОС ТУСУР 01-2021 для лабораторных работ. В нём заранее настроены основные стили: основной текст, заголовки, подписи к рисункам, таблицы, обычные и многоуровневые списки.</w:t>
      </w:r>
    </w:p>
    <w:p w:rsidR="00220FB0" w:rsidRPr="00220FB0" w:rsidRDefault="00220FB0" w:rsidP="00220FB0">
      <w:pPr>
        <w:pStyle w:val="a4"/>
      </w:pPr>
      <w:r w:rsidRPr="00220FB0">
        <w:t xml:space="preserve">Перед началом работы рекомендуется заменить </w:t>
      </w:r>
      <w:proofErr w:type="spellStart"/>
      <w:r w:rsidRPr="00220FB0">
        <w:t>плейсхолдеры</w:t>
      </w:r>
      <w:proofErr w:type="spellEnd"/>
      <w:r w:rsidRPr="00220FB0">
        <w:t xml:space="preserve"> на титульном листе: название лабораторной работы, её номер, название дисциплины, должность, фамилию, имя и отчество преподавателя. После этого пояснительный текст можно удалить и заменить содержательными разделами отчёта.</w:t>
      </w:r>
    </w:p>
    <w:p w:rsidR="00220FB0" w:rsidRPr="00220FB0" w:rsidRDefault="00220FB0" w:rsidP="00220FB0">
      <w:pPr>
        <w:pStyle w:val="a4"/>
      </w:pPr>
      <w:r w:rsidRPr="00220FB0">
        <w:t xml:space="preserve">Основной текст оформляется стилем «Текст ОС ТУСУР»: шрифт </w:t>
      </w:r>
      <w:proofErr w:type="spellStart"/>
      <w:r w:rsidRPr="00220FB0">
        <w:t>Times</w:t>
      </w:r>
      <w:proofErr w:type="spellEnd"/>
      <w:r w:rsidRPr="00220FB0">
        <w:t xml:space="preserve"> </w:t>
      </w:r>
      <w:proofErr w:type="spellStart"/>
      <w:r w:rsidRPr="00220FB0">
        <w:t>New</w:t>
      </w:r>
      <w:proofErr w:type="spellEnd"/>
      <w:r w:rsidRPr="00220FB0">
        <w:t xml:space="preserve"> </w:t>
      </w:r>
      <w:proofErr w:type="spellStart"/>
      <w:r w:rsidRPr="00220FB0">
        <w:t>Roman</w:t>
      </w:r>
      <w:proofErr w:type="spellEnd"/>
      <w:r w:rsidRPr="00220FB0">
        <w:t xml:space="preserve">, размер 14 </w:t>
      </w:r>
      <w:proofErr w:type="spellStart"/>
      <w:r w:rsidRPr="00220FB0">
        <w:t>пт</w:t>
      </w:r>
      <w:proofErr w:type="spellEnd"/>
      <w:r w:rsidRPr="00220FB0">
        <w:t>, межстрочный интервал 1,5, абзацный отступ 1,25 см, выравнивание по ширине. Для заголовков не установлен автоматический интервал после абзаца, поэтому пустую строку после заголовка можно удалить при необходимости.</w:t>
      </w:r>
    </w:p>
    <w:p w:rsidR="00220FB0" w:rsidRPr="00220FB0" w:rsidRDefault="00220FB0" w:rsidP="00220FB0">
      <w:pPr>
        <w:pStyle w:val="a4"/>
      </w:pPr>
      <w:r w:rsidRPr="00220FB0">
        <w:t>Рисунки следует оформлять с подписями вида «Рисунок 1.1 – Название рисунка». Подпись размещается под изображением и выравнивается по центру. Между рисунком и его подписью устанавливается одинарный межстрочный интервал 1,0. Если между рисунками используется пустая строка, для неё также следует установить межстрочный интервал 1,0. Между рисунком с подписью и последующим текстом отчёта пустая строка оформляется с межстрочным интервалом 1,5.</w:t>
      </w:r>
    </w:p>
    <w:p w:rsidR="00220FB0" w:rsidRDefault="00220FB0" w:rsidP="00220FB0">
      <w:pPr>
        <w:pStyle w:val="a4"/>
        <w:rPr>
          <w:b/>
        </w:rPr>
      </w:pPr>
      <w:r w:rsidRPr="00220FB0">
        <w:t xml:space="preserve">Для таблиц подготовлен отдельный стиль: шрифт </w:t>
      </w:r>
      <w:proofErr w:type="spellStart"/>
      <w:r w:rsidRPr="00220FB0">
        <w:t>Times</w:t>
      </w:r>
      <w:proofErr w:type="spellEnd"/>
      <w:r w:rsidRPr="00220FB0">
        <w:t xml:space="preserve"> </w:t>
      </w:r>
      <w:proofErr w:type="spellStart"/>
      <w:r w:rsidRPr="00220FB0">
        <w:t>New</w:t>
      </w:r>
      <w:proofErr w:type="spellEnd"/>
      <w:r w:rsidRPr="00220FB0">
        <w:t xml:space="preserve"> </w:t>
      </w:r>
      <w:proofErr w:type="spellStart"/>
      <w:r w:rsidRPr="00220FB0">
        <w:t>Roman</w:t>
      </w:r>
      <w:proofErr w:type="spellEnd"/>
      <w:r w:rsidRPr="00220FB0">
        <w:t xml:space="preserve">, размер 12 </w:t>
      </w:r>
      <w:proofErr w:type="spellStart"/>
      <w:r w:rsidRPr="00220FB0">
        <w:t>пт</w:t>
      </w:r>
      <w:proofErr w:type="spellEnd"/>
      <w:r w:rsidRPr="00220FB0">
        <w:t>, одинарный межстрочный интервал и отсутствие абзацного отступа.</w:t>
      </w:r>
    </w:p>
    <w:p w:rsidR="00801D76" w:rsidRDefault="00FA15A9" w:rsidP="00220FB0">
      <w:pPr>
        <w:pStyle w:val="12"/>
      </w:pPr>
      <w:r>
        <w:t>Заключение</w:t>
      </w:r>
    </w:p>
    <w:p w:rsidR="00801D76" w:rsidRDefault="00801D76">
      <w:pPr>
        <w:pStyle w:val="a4"/>
      </w:pPr>
    </w:p>
    <w:p w:rsidR="00801D76" w:rsidRDefault="00FA15A9">
      <w:pPr>
        <w:pStyle w:val="a4"/>
      </w:pPr>
      <w:r>
        <w:t xml:space="preserve">Шаблон предназначен для переноса единых стилей между отчётами без ручной настройки каждого нового документа. Его можно использовать как </w:t>
      </w:r>
      <w:r>
        <w:lastRenderedPageBreak/>
        <w:t>основу: открыть шаблон, создать новый документ, заменить титульные данные и заполнить содержательную часть отчёта</w:t>
      </w:r>
      <w:bookmarkStart w:id="3" w:name="_GoBack"/>
      <w:bookmarkEnd w:id="3"/>
      <w:r>
        <w:t>.</w:t>
      </w:r>
    </w:p>
    <w:sectPr w:rsidR="00801D76" w:rsidSect="00D7734A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E6BF4" w:rsidRDefault="001E6BF4" w:rsidP="00184308">
      <w:pPr>
        <w:spacing w:after="0" w:line="240" w:lineRule="auto"/>
      </w:pPr>
      <w:r>
        <w:separator/>
      </w:r>
    </w:p>
  </w:endnote>
  <w:endnote w:type="continuationSeparator" w:id="0">
    <w:p w:rsidR="001E6BF4" w:rsidRDefault="001E6BF4" w:rsidP="0018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271775492"/>
      <w:docPartObj>
        <w:docPartGallery w:val="Page Numbers (Bottom of Page)"/>
        <w:docPartUnique/>
      </w:docPartObj>
    </w:sdtPr>
    <w:sdtEndPr/>
    <w:sdtContent>
      <w:p w:rsidR="000F1F87" w:rsidRPr="00184308" w:rsidRDefault="000F1F87" w:rsidP="00EA51DD">
        <w:pPr>
          <w:pStyle w:val="af2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8430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8430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28</w: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E6BF4" w:rsidRDefault="001E6BF4" w:rsidP="00184308">
      <w:pPr>
        <w:spacing w:after="0" w:line="240" w:lineRule="auto"/>
      </w:pPr>
      <w:r>
        <w:separator/>
      </w:r>
    </w:p>
  </w:footnote>
  <w:footnote w:type="continuationSeparator" w:id="0">
    <w:p w:rsidR="001E6BF4" w:rsidRDefault="001E6BF4" w:rsidP="00184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713FF"/>
    <w:multiLevelType w:val="multilevel"/>
    <w:tmpl w:val="B00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A710E"/>
    <w:multiLevelType w:val="multilevel"/>
    <w:tmpl w:val="DC04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26442"/>
    <w:multiLevelType w:val="multilevel"/>
    <w:tmpl w:val="E9E6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3512B"/>
    <w:multiLevelType w:val="hybridMultilevel"/>
    <w:tmpl w:val="5C244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47462D"/>
    <w:multiLevelType w:val="multilevel"/>
    <w:tmpl w:val="E1C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765C"/>
    <w:multiLevelType w:val="multilevel"/>
    <w:tmpl w:val="174888BA"/>
    <w:lvl w:ilvl="0">
      <w:start w:val="1"/>
      <w:numFmt w:val="decimal"/>
      <w:pStyle w:val="a"/>
      <w:lvlText w:val="%1."/>
      <w:lvlJc w:val="left"/>
      <w:pPr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400F4"/>
    <w:multiLevelType w:val="multilevel"/>
    <w:tmpl w:val="6F3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02E47"/>
    <w:multiLevelType w:val="multilevel"/>
    <w:tmpl w:val="38A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90EF0"/>
    <w:multiLevelType w:val="multilevel"/>
    <w:tmpl w:val="76B6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714DC"/>
    <w:multiLevelType w:val="hybridMultilevel"/>
    <w:tmpl w:val="FC167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553CD8"/>
    <w:multiLevelType w:val="hybridMultilevel"/>
    <w:tmpl w:val="EDFC8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E2508C"/>
    <w:multiLevelType w:val="multilevel"/>
    <w:tmpl w:val="AD3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86676"/>
    <w:multiLevelType w:val="multilevel"/>
    <w:tmpl w:val="19F0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86C5B"/>
    <w:multiLevelType w:val="multilevel"/>
    <w:tmpl w:val="DE6C8A8A"/>
    <w:lvl w:ilvl="0">
      <w:start w:val="1"/>
      <w:numFmt w:val="decimal"/>
      <w:pStyle w:val="a0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34CB1CDA"/>
    <w:multiLevelType w:val="multilevel"/>
    <w:tmpl w:val="000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04F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8926CCA"/>
    <w:multiLevelType w:val="multilevel"/>
    <w:tmpl w:val="A282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23429"/>
    <w:multiLevelType w:val="multilevel"/>
    <w:tmpl w:val="7B9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D67C8"/>
    <w:multiLevelType w:val="multilevel"/>
    <w:tmpl w:val="381289F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9" w15:restartNumberingAfterBreak="0">
    <w:nsid w:val="43654A08"/>
    <w:multiLevelType w:val="multilevel"/>
    <w:tmpl w:val="BD96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2C67AE"/>
    <w:multiLevelType w:val="multilevel"/>
    <w:tmpl w:val="793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30FF5"/>
    <w:multiLevelType w:val="multilevel"/>
    <w:tmpl w:val="D79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66D50"/>
    <w:multiLevelType w:val="multilevel"/>
    <w:tmpl w:val="AD3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B073C"/>
    <w:multiLevelType w:val="multilevel"/>
    <w:tmpl w:val="A0F69EEA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4" w15:restartNumberingAfterBreak="0">
    <w:nsid w:val="4879142D"/>
    <w:multiLevelType w:val="multilevel"/>
    <w:tmpl w:val="75D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81226"/>
    <w:multiLevelType w:val="multilevel"/>
    <w:tmpl w:val="F08A643C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26" w15:restartNumberingAfterBreak="0">
    <w:nsid w:val="49186B2B"/>
    <w:multiLevelType w:val="multilevel"/>
    <w:tmpl w:val="BFDC13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7" w15:restartNumberingAfterBreak="0">
    <w:nsid w:val="4D310ACE"/>
    <w:multiLevelType w:val="multilevel"/>
    <w:tmpl w:val="5802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43520D"/>
    <w:multiLevelType w:val="hybridMultilevel"/>
    <w:tmpl w:val="159C4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1823288"/>
    <w:multiLevelType w:val="multilevel"/>
    <w:tmpl w:val="4C802E68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0" w15:restartNumberingAfterBreak="0">
    <w:nsid w:val="53F24517"/>
    <w:multiLevelType w:val="multilevel"/>
    <w:tmpl w:val="6B645B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A720516"/>
    <w:multiLevelType w:val="hybridMultilevel"/>
    <w:tmpl w:val="8272BB78"/>
    <w:lvl w:ilvl="0" w:tplc="CCCAD75E">
      <w:start w:val="1"/>
      <w:numFmt w:val="bullet"/>
      <w:pStyle w:val="a1"/>
      <w:lvlText w:val=""/>
      <w:lvlJc w:val="left"/>
      <w:pPr>
        <w:ind w:left="57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7841FC"/>
    <w:multiLevelType w:val="multilevel"/>
    <w:tmpl w:val="6314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0E64E7"/>
    <w:multiLevelType w:val="multilevel"/>
    <w:tmpl w:val="700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E7AA1"/>
    <w:multiLevelType w:val="multilevel"/>
    <w:tmpl w:val="C3D2DDA0"/>
    <w:lvl w:ilvl="0">
      <w:start w:val="1"/>
      <w:numFmt w:val="decimal"/>
      <w:lvlText w:val="%1."/>
      <w:lvlJc w:val="left"/>
      <w:pPr>
        <w:ind w:left="2411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2411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2411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35" w15:restartNumberingAfterBreak="0">
    <w:nsid w:val="69907E7B"/>
    <w:multiLevelType w:val="multilevel"/>
    <w:tmpl w:val="53C668D2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9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6" w15:restartNumberingAfterBreak="0">
    <w:nsid w:val="69DA2BE3"/>
    <w:multiLevelType w:val="hybridMultilevel"/>
    <w:tmpl w:val="A2926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46121E"/>
    <w:multiLevelType w:val="multilevel"/>
    <w:tmpl w:val="50CC2EC0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0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8" w15:restartNumberingAfterBreak="0">
    <w:nsid w:val="79550390"/>
    <w:multiLevelType w:val="multilevel"/>
    <w:tmpl w:val="BF9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E2E7C"/>
    <w:multiLevelType w:val="multilevel"/>
    <w:tmpl w:val="01404FD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C674809"/>
    <w:multiLevelType w:val="multilevel"/>
    <w:tmpl w:val="825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F2D"/>
    <w:multiLevelType w:val="multilevel"/>
    <w:tmpl w:val="578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FC30E6"/>
    <w:multiLevelType w:val="multilevel"/>
    <w:tmpl w:val="7DC692BE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2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num w:numId="1">
    <w:abstractNumId w:val="15"/>
  </w:num>
  <w:num w:numId="2">
    <w:abstractNumId w:val="10"/>
  </w:num>
  <w:num w:numId="3">
    <w:abstractNumId w:val="23"/>
  </w:num>
  <w:num w:numId="4">
    <w:abstractNumId w:val="9"/>
  </w:num>
  <w:num w:numId="5">
    <w:abstractNumId w:val="21"/>
  </w:num>
  <w:num w:numId="6">
    <w:abstractNumId w:val="36"/>
  </w:num>
  <w:num w:numId="7">
    <w:abstractNumId w:val="28"/>
  </w:num>
  <w:num w:numId="8">
    <w:abstractNumId w:val="3"/>
  </w:num>
  <w:num w:numId="9">
    <w:abstractNumId w:val="40"/>
  </w:num>
  <w:num w:numId="10">
    <w:abstractNumId w:val="1"/>
  </w:num>
  <w:num w:numId="11">
    <w:abstractNumId w:val="0"/>
  </w:num>
  <w:num w:numId="12">
    <w:abstractNumId w:val="19"/>
  </w:num>
  <w:num w:numId="13">
    <w:abstractNumId w:val="8"/>
  </w:num>
  <w:num w:numId="14">
    <w:abstractNumId w:val="41"/>
  </w:num>
  <w:num w:numId="15">
    <w:abstractNumId w:val="27"/>
  </w:num>
  <w:num w:numId="16">
    <w:abstractNumId w:val="32"/>
  </w:num>
  <w:num w:numId="17">
    <w:abstractNumId w:val="12"/>
  </w:num>
  <w:num w:numId="18">
    <w:abstractNumId w:val="31"/>
  </w:num>
  <w:num w:numId="19">
    <w:abstractNumId w:val="23"/>
    <w:lvlOverride w:ilvl="0">
      <w:lvl w:ilvl="0">
        <w:start w:val="1"/>
        <w:numFmt w:val="none"/>
        <w:lvlText w:val="1.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0">
    <w:abstractNumId w:val="30"/>
  </w:num>
  <w:num w:numId="21">
    <w:abstractNumId w:val="18"/>
  </w:num>
  <w:num w:numId="22">
    <w:abstractNumId w:val="13"/>
  </w:num>
  <w:num w:numId="23">
    <w:abstractNumId w:val="39"/>
  </w:num>
  <w:num w:numId="24">
    <w:abstractNumId w:val="13"/>
    <w:lvlOverride w:ilvl="0">
      <w:lvl w:ilvl="0">
        <w:start w:val="1"/>
        <w:numFmt w:val="decimal"/>
        <w:pStyle w:val="a0"/>
        <w:lvlText w:val="%1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5">
    <w:abstractNumId w:val="26"/>
  </w:num>
  <w:num w:numId="26">
    <w:abstractNumId w:val="34"/>
  </w:num>
  <w:num w:numId="27">
    <w:abstractNumId w:val="35"/>
  </w:num>
  <w:num w:numId="28">
    <w:abstractNumId w:val="37"/>
  </w:num>
  <w:num w:numId="29">
    <w:abstractNumId w:val="29"/>
  </w:num>
  <w:num w:numId="30">
    <w:abstractNumId w:val="42"/>
  </w:num>
  <w:num w:numId="31">
    <w:abstractNumId w:val="25"/>
  </w:num>
  <w:num w:numId="32">
    <w:abstractNumId w:val="5"/>
  </w:num>
  <w:num w:numId="33">
    <w:abstractNumId w:val="7"/>
  </w:num>
  <w:num w:numId="34">
    <w:abstractNumId w:val="2"/>
  </w:num>
  <w:num w:numId="35">
    <w:abstractNumId w:val="14"/>
  </w:num>
  <w:num w:numId="36">
    <w:abstractNumId w:val="11"/>
  </w:num>
  <w:num w:numId="37">
    <w:abstractNumId w:val="22"/>
  </w:num>
  <w:num w:numId="38">
    <w:abstractNumId w:val="16"/>
  </w:num>
  <w:num w:numId="39">
    <w:abstractNumId w:val="33"/>
  </w:num>
  <w:num w:numId="40">
    <w:abstractNumId w:val="13"/>
  </w:num>
  <w:num w:numId="41">
    <w:abstractNumId w:val="13"/>
    <w:lvlOverride w:ilvl="0">
      <w:startOverride w:val="3"/>
    </w:lvlOverride>
    <w:lvlOverride w:ilvl="1">
      <w:startOverride w:val="1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3"/>
  </w:num>
  <w:num w:numId="43">
    <w:abstractNumId w:val="13"/>
    <w:lvlOverride w:ilvl="0">
      <w:startOverride w:val="3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4"/>
  </w:num>
  <w:num w:numId="45">
    <w:abstractNumId w:val="20"/>
  </w:num>
  <w:num w:numId="46">
    <w:abstractNumId w:val="38"/>
  </w:num>
  <w:num w:numId="47">
    <w:abstractNumId w:val="4"/>
  </w:num>
  <w:num w:numId="48">
    <w:abstractNumId w:val="6"/>
  </w:num>
  <w:num w:numId="49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26D"/>
    <w:rsid w:val="000007EB"/>
    <w:rsid w:val="000129D6"/>
    <w:rsid w:val="0002073C"/>
    <w:rsid w:val="00044B44"/>
    <w:rsid w:val="00065CB7"/>
    <w:rsid w:val="00071C5D"/>
    <w:rsid w:val="0008173E"/>
    <w:rsid w:val="000972B4"/>
    <w:rsid w:val="000B0896"/>
    <w:rsid w:val="000B52D7"/>
    <w:rsid w:val="000C135D"/>
    <w:rsid w:val="000D2602"/>
    <w:rsid w:val="000D50C0"/>
    <w:rsid w:val="000D51B2"/>
    <w:rsid w:val="000D55D6"/>
    <w:rsid w:val="000E3F80"/>
    <w:rsid w:val="000E4D3C"/>
    <w:rsid w:val="000F1F87"/>
    <w:rsid w:val="000F3877"/>
    <w:rsid w:val="001013F4"/>
    <w:rsid w:val="00107656"/>
    <w:rsid w:val="00116144"/>
    <w:rsid w:val="0011643E"/>
    <w:rsid w:val="00122FCE"/>
    <w:rsid w:val="00125093"/>
    <w:rsid w:val="00130703"/>
    <w:rsid w:val="001366E6"/>
    <w:rsid w:val="00137B59"/>
    <w:rsid w:val="001459AC"/>
    <w:rsid w:val="0016137B"/>
    <w:rsid w:val="00161A65"/>
    <w:rsid w:val="00165773"/>
    <w:rsid w:val="00165ADB"/>
    <w:rsid w:val="0017264B"/>
    <w:rsid w:val="00173AD4"/>
    <w:rsid w:val="00183FE9"/>
    <w:rsid w:val="00184308"/>
    <w:rsid w:val="00194EC5"/>
    <w:rsid w:val="00197591"/>
    <w:rsid w:val="001B2003"/>
    <w:rsid w:val="001C0CAB"/>
    <w:rsid w:val="001D1C30"/>
    <w:rsid w:val="001E11D8"/>
    <w:rsid w:val="001E6BF4"/>
    <w:rsid w:val="001F52BE"/>
    <w:rsid w:val="001F7BD7"/>
    <w:rsid w:val="0020782C"/>
    <w:rsid w:val="00220FB0"/>
    <w:rsid w:val="00227865"/>
    <w:rsid w:val="002418D0"/>
    <w:rsid w:val="002438A3"/>
    <w:rsid w:val="00247ACE"/>
    <w:rsid w:val="00257531"/>
    <w:rsid w:val="0026353A"/>
    <w:rsid w:val="002727BF"/>
    <w:rsid w:val="002748D4"/>
    <w:rsid w:val="00276B08"/>
    <w:rsid w:val="002823D1"/>
    <w:rsid w:val="00284EAF"/>
    <w:rsid w:val="002878B0"/>
    <w:rsid w:val="002922FD"/>
    <w:rsid w:val="0029426D"/>
    <w:rsid w:val="002A0278"/>
    <w:rsid w:val="002B3188"/>
    <w:rsid w:val="002B4C9F"/>
    <w:rsid w:val="002D2F90"/>
    <w:rsid w:val="002D7BE8"/>
    <w:rsid w:val="002E2F10"/>
    <w:rsid w:val="002E34F9"/>
    <w:rsid w:val="002F48BA"/>
    <w:rsid w:val="002F619E"/>
    <w:rsid w:val="002F7F3F"/>
    <w:rsid w:val="00300716"/>
    <w:rsid w:val="00314D4C"/>
    <w:rsid w:val="00326E73"/>
    <w:rsid w:val="003320A3"/>
    <w:rsid w:val="00333014"/>
    <w:rsid w:val="0033620A"/>
    <w:rsid w:val="00336A60"/>
    <w:rsid w:val="00337672"/>
    <w:rsid w:val="00337AFF"/>
    <w:rsid w:val="00341589"/>
    <w:rsid w:val="00350BEB"/>
    <w:rsid w:val="0036063E"/>
    <w:rsid w:val="003641F5"/>
    <w:rsid w:val="00373C23"/>
    <w:rsid w:val="00386D1E"/>
    <w:rsid w:val="003A1C0B"/>
    <w:rsid w:val="003A5FCB"/>
    <w:rsid w:val="003B1B3E"/>
    <w:rsid w:val="003B7D9C"/>
    <w:rsid w:val="003D092B"/>
    <w:rsid w:val="003F57CF"/>
    <w:rsid w:val="004072A9"/>
    <w:rsid w:val="00410A1A"/>
    <w:rsid w:val="00414028"/>
    <w:rsid w:val="00417D53"/>
    <w:rsid w:val="00424D3B"/>
    <w:rsid w:val="00430286"/>
    <w:rsid w:val="0043559D"/>
    <w:rsid w:val="00445AA5"/>
    <w:rsid w:val="004632CA"/>
    <w:rsid w:val="004826C5"/>
    <w:rsid w:val="00485973"/>
    <w:rsid w:val="00492799"/>
    <w:rsid w:val="0049414E"/>
    <w:rsid w:val="00496DE6"/>
    <w:rsid w:val="004973D2"/>
    <w:rsid w:val="004D720A"/>
    <w:rsid w:val="00515105"/>
    <w:rsid w:val="00521109"/>
    <w:rsid w:val="005334E8"/>
    <w:rsid w:val="0053524E"/>
    <w:rsid w:val="00536045"/>
    <w:rsid w:val="00542A5E"/>
    <w:rsid w:val="00547973"/>
    <w:rsid w:val="005529C9"/>
    <w:rsid w:val="005549F3"/>
    <w:rsid w:val="00566993"/>
    <w:rsid w:val="00566E2C"/>
    <w:rsid w:val="00567CE6"/>
    <w:rsid w:val="00573213"/>
    <w:rsid w:val="00576E80"/>
    <w:rsid w:val="00590092"/>
    <w:rsid w:val="005A7CCB"/>
    <w:rsid w:val="005B6934"/>
    <w:rsid w:val="005C2A25"/>
    <w:rsid w:val="005D52F5"/>
    <w:rsid w:val="005F278E"/>
    <w:rsid w:val="005F4674"/>
    <w:rsid w:val="0061113F"/>
    <w:rsid w:val="006235A8"/>
    <w:rsid w:val="00630FC6"/>
    <w:rsid w:val="0063208F"/>
    <w:rsid w:val="00634E37"/>
    <w:rsid w:val="00641E6A"/>
    <w:rsid w:val="00641FC8"/>
    <w:rsid w:val="00657B88"/>
    <w:rsid w:val="00666D9B"/>
    <w:rsid w:val="00670DDA"/>
    <w:rsid w:val="00672F0C"/>
    <w:rsid w:val="0067646D"/>
    <w:rsid w:val="00677557"/>
    <w:rsid w:val="006A0205"/>
    <w:rsid w:val="006A1FF8"/>
    <w:rsid w:val="006A3358"/>
    <w:rsid w:val="006A390F"/>
    <w:rsid w:val="006A6038"/>
    <w:rsid w:val="006C4746"/>
    <w:rsid w:val="006D3F11"/>
    <w:rsid w:val="006D75A0"/>
    <w:rsid w:val="006E2C7E"/>
    <w:rsid w:val="006E5318"/>
    <w:rsid w:val="006F2A16"/>
    <w:rsid w:val="006F3B7F"/>
    <w:rsid w:val="00702BDE"/>
    <w:rsid w:val="00711154"/>
    <w:rsid w:val="0071724D"/>
    <w:rsid w:val="007248BE"/>
    <w:rsid w:val="00726CAE"/>
    <w:rsid w:val="0073099F"/>
    <w:rsid w:val="007369B7"/>
    <w:rsid w:val="0074058C"/>
    <w:rsid w:val="00741C7D"/>
    <w:rsid w:val="007507CA"/>
    <w:rsid w:val="00754B87"/>
    <w:rsid w:val="00754F58"/>
    <w:rsid w:val="00760B6E"/>
    <w:rsid w:val="00760C6F"/>
    <w:rsid w:val="00770F05"/>
    <w:rsid w:val="007840BF"/>
    <w:rsid w:val="007948EC"/>
    <w:rsid w:val="0079583D"/>
    <w:rsid w:val="00795ECB"/>
    <w:rsid w:val="007A188E"/>
    <w:rsid w:val="007A3771"/>
    <w:rsid w:val="007A43C2"/>
    <w:rsid w:val="007A7537"/>
    <w:rsid w:val="007B0D78"/>
    <w:rsid w:val="007B216C"/>
    <w:rsid w:val="007D0EC3"/>
    <w:rsid w:val="007D6112"/>
    <w:rsid w:val="007F3C9C"/>
    <w:rsid w:val="007F5903"/>
    <w:rsid w:val="00801D76"/>
    <w:rsid w:val="00807FF3"/>
    <w:rsid w:val="00811F0B"/>
    <w:rsid w:val="00813093"/>
    <w:rsid w:val="00823EE9"/>
    <w:rsid w:val="00850F90"/>
    <w:rsid w:val="00853ADF"/>
    <w:rsid w:val="00857A40"/>
    <w:rsid w:val="00872653"/>
    <w:rsid w:val="008737A9"/>
    <w:rsid w:val="0088734C"/>
    <w:rsid w:val="008A6AC8"/>
    <w:rsid w:val="008B6FC3"/>
    <w:rsid w:val="008C2965"/>
    <w:rsid w:val="008C4334"/>
    <w:rsid w:val="008C6181"/>
    <w:rsid w:val="008D1B0B"/>
    <w:rsid w:val="008E48AA"/>
    <w:rsid w:val="008E7F8E"/>
    <w:rsid w:val="008F1B48"/>
    <w:rsid w:val="008F22F7"/>
    <w:rsid w:val="008F518D"/>
    <w:rsid w:val="00901464"/>
    <w:rsid w:val="009037F2"/>
    <w:rsid w:val="0091112E"/>
    <w:rsid w:val="009252A6"/>
    <w:rsid w:val="009327CC"/>
    <w:rsid w:val="00936573"/>
    <w:rsid w:val="009506AE"/>
    <w:rsid w:val="0095511F"/>
    <w:rsid w:val="0096560C"/>
    <w:rsid w:val="009801EA"/>
    <w:rsid w:val="009830C6"/>
    <w:rsid w:val="009A3B54"/>
    <w:rsid w:val="009D2FC2"/>
    <w:rsid w:val="009E490A"/>
    <w:rsid w:val="009F30E1"/>
    <w:rsid w:val="009F6C0E"/>
    <w:rsid w:val="00A129FC"/>
    <w:rsid w:val="00A16D8F"/>
    <w:rsid w:val="00A20636"/>
    <w:rsid w:val="00A24E89"/>
    <w:rsid w:val="00A33585"/>
    <w:rsid w:val="00A475B4"/>
    <w:rsid w:val="00A631EF"/>
    <w:rsid w:val="00A700A4"/>
    <w:rsid w:val="00A808C1"/>
    <w:rsid w:val="00A81549"/>
    <w:rsid w:val="00A85C15"/>
    <w:rsid w:val="00A916F5"/>
    <w:rsid w:val="00AA17D6"/>
    <w:rsid w:val="00AB4141"/>
    <w:rsid w:val="00AB660E"/>
    <w:rsid w:val="00AC5F75"/>
    <w:rsid w:val="00AF43F6"/>
    <w:rsid w:val="00AF5FFF"/>
    <w:rsid w:val="00B13545"/>
    <w:rsid w:val="00B173C7"/>
    <w:rsid w:val="00B30E85"/>
    <w:rsid w:val="00B31F12"/>
    <w:rsid w:val="00B33940"/>
    <w:rsid w:val="00B36B7D"/>
    <w:rsid w:val="00B4290F"/>
    <w:rsid w:val="00B56592"/>
    <w:rsid w:val="00B65FFD"/>
    <w:rsid w:val="00B67EDF"/>
    <w:rsid w:val="00B8181C"/>
    <w:rsid w:val="00B81DF7"/>
    <w:rsid w:val="00B84AAC"/>
    <w:rsid w:val="00B91D21"/>
    <w:rsid w:val="00B93371"/>
    <w:rsid w:val="00B97C37"/>
    <w:rsid w:val="00BB016B"/>
    <w:rsid w:val="00BE6F52"/>
    <w:rsid w:val="00BF33C4"/>
    <w:rsid w:val="00C01AA8"/>
    <w:rsid w:val="00C02428"/>
    <w:rsid w:val="00C0321E"/>
    <w:rsid w:val="00C045B0"/>
    <w:rsid w:val="00C153AA"/>
    <w:rsid w:val="00C17161"/>
    <w:rsid w:val="00C204F9"/>
    <w:rsid w:val="00C24923"/>
    <w:rsid w:val="00C24B68"/>
    <w:rsid w:val="00C33329"/>
    <w:rsid w:val="00C45A94"/>
    <w:rsid w:val="00C50285"/>
    <w:rsid w:val="00C5490E"/>
    <w:rsid w:val="00C752C5"/>
    <w:rsid w:val="00C84668"/>
    <w:rsid w:val="00C8556D"/>
    <w:rsid w:val="00C94601"/>
    <w:rsid w:val="00C94933"/>
    <w:rsid w:val="00C95FA5"/>
    <w:rsid w:val="00C97F4E"/>
    <w:rsid w:val="00CA1992"/>
    <w:rsid w:val="00CA1FC9"/>
    <w:rsid w:val="00CA244C"/>
    <w:rsid w:val="00CA4E6C"/>
    <w:rsid w:val="00CA54ED"/>
    <w:rsid w:val="00CB3286"/>
    <w:rsid w:val="00CB738F"/>
    <w:rsid w:val="00CC6070"/>
    <w:rsid w:val="00CC6D23"/>
    <w:rsid w:val="00CD3C56"/>
    <w:rsid w:val="00CF1C61"/>
    <w:rsid w:val="00D046A7"/>
    <w:rsid w:val="00D06C6D"/>
    <w:rsid w:val="00D07214"/>
    <w:rsid w:val="00D25E61"/>
    <w:rsid w:val="00D325B3"/>
    <w:rsid w:val="00D33ABC"/>
    <w:rsid w:val="00D40F03"/>
    <w:rsid w:val="00D43F11"/>
    <w:rsid w:val="00D608EB"/>
    <w:rsid w:val="00D65B32"/>
    <w:rsid w:val="00D74A50"/>
    <w:rsid w:val="00D7734A"/>
    <w:rsid w:val="00D84105"/>
    <w:rsid w:val="00D9659B"/>
    <w:rsid w:val="00DA6750"/>
    <w:rsid w:val="00DA7EB8"/>
    <w:rsid w:val="00DC1755"/>
    <w:rsid w:val="00DC2794"/>
    <w:rsid w:val="00DD11CD"/>
    <w:rsid w:val="00DD6298"/>
    <w:rsid w:val="00DE3898"/>
    <w:rsid w:val="00DE75B5"/>
    <w:rsid w:val="00DF473F"/>
    <w:rsid w:val="00E12FE7"/>
    <w:rsid w:val="00E219A2"/>
    <w:rsid w:val="00E401C4"/>
    <w:rsid w:val="00E46401"/>
    <w:rsid w:val="00E53D7E"/>
    <w:rsid w:val="00E84AF5"/>
    <w:rsid w:val="00EA1851"/>
    <w:rsid w:val="00EA51DD"/>
    <w:rsid w:val="00EC03D9"/>
    <w:rsid w:val="00EC53BE"/>
    <w:rsid w:val="00ED4690"/>
    <w:rsid w:val="00EE1757"/>
    <w:rsid w:val="00EF0584"/>
    <w:rsid w:val="00EF3B48"/>
    <w:rsid w:val="00EF4C8F"/>
    <w:rsid w:val="00EF633B"/>
    <w:rsid w:val="00F01CF1"/>
    <w:rsid w:val="00F1548A"/>
    <w:rsid w:val="00F1687C"/>
    <w:rsid w:val="00F16D6E"/>
    <w:rsid w:val="00F22088"/>
    <w:rsid w:val="00F428ED"/>
    <w:rsid w:val="00F43D38"/>
    <w:rsid w:val="00F52152"/>
    <w:rsid w:val="00F629A6"/>
    <w:rsid w:val="00F93E66"/>
    <w:rsid w:val="00F96D6F"/>
    <w:rsid w:val="00FA15A9"/>
    <w:rsid w:val="00FA239F"/>
    <w:rsid w:val="00FB3F07"/>
    <w:rsid w:val="00FB5829"/>
    <w:rsid w:val="00FC670D"/>
    <w:rsid w:val="00FD4E29"/>
    <w:rsid w:val="00FD7D87"/>
    <w:rsid w:val="00FE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3CDC3"/>
  <w15:chartTrackingRefBased/>
  <w15:docId w15:val="{4AB5AEA5-5B16-441C-B1E8-67356D42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aliases w:val="Заголовок 1 ОС ТУСУР"/>
    <w:basedOn w:val="a3"/>
    <w:next w:val="a4"/>
    <w:link w:val="10"/>
    <w:autoRedefine/>
    <w:uiPriority w:val="9"/>
    <w:qFormat/>
    <w:rsid w:val="00641E6A"/>
    <w:pPr>
      <w:keepNext/>
      <w:keepLines/>
      <w:spacing w:line="360" w:lineRule="auto"/>
      <w:ind w:right="0"/>
      <w:contextualSpacing/>
      <w:outlineLvl w:val="0"/>
    </w:pPr>
    <w:rPr>
      <w:rFonts w:eastAsiaTheme="majorEastAsia" w:cstheme="majorBidi"/>
      <w:b/>
      <w:caps/>
      <w:sz w:val="28"/>
      <w:szCs w:val="28"/>
    </w:rPr>
  </w:style>
  <w:style w:type="paragraph" w:styleId="2">
    <w:name w:val="heading 2"/>
    <w:aliases w:val="Заголовок 2 ОС ТУСУР"/>
    <w:basedOn w:val="a2"/>
    <w:next w:val="a4"/>
    <w:link w:val="20"/>
    <w:uiPriority w:val="9"/>
    <w:unhideWhenUsed/>
    <w:qFormat/>
    <w:rsid w:val="00641E6A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3">
    <w:name w:val="heading 3"/>
    <w:aliases w:val="Заголовок 3 ОС ТУСУР"/>
    <w:basedOn w:val="a2"/>
    <w:next w:val="a4"/>
    <w:link w:val="30"/>
    <w:autoRedefine/>
    <w:uiPriority w:val="9"/>
    <w:unhideWhenUsed/>
    <w:qFormat/>
    <w:rsid w:val="00641E6A"/>
    <w:pPr>
      <w:keepNext/>
      <w:keepLines/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4">
    <w:name w:val="heading 4"/>
    <w:basedOn w:val="a2"/>
    <w:next w:val="a4"/>
    <w:link w:val="40"/>
    <w:uiPriority w:val="9"/>
    <w:semiHidden/>
    <w:unhideWhenUsed/>
    <w:qFormat/>
    <w:rsid w:val="00B93371"/>
    <w:pPr>
      <w:keepNext/>
      <w:keepLines/>
      <w:spacing w:after="0" w:line="360" w:lineRule="auto"/>
      <w:jc w:val="center"/>
      <w:outlineLvl w:val="3"/>
    </w:pPr>
    <w:rPr>
      <w:rFonts w:asciiTheme="majorHAnsi" w:eastAsiaTheme="majorEastAsia" w:hAnsiTheme="majorHAnsi" w:cstheme="majorBidi"/>
      <w:b/>
      <w:i/>
      <w:iCs/>
      <w:color w:val="2E74B5" w:themeColor="accent1" w:themeShade="BF"/>
      <w:sz w:val="28"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2"/>
    <w:uiPriority w:val="34"/>
    <w:qFormat/>
    <w:rsid w:val="00276B08"/>
    <w:pPr>
      <w:ind w:left="720"/>
      <w:contextualSpacing/>
    </w:pPr>
  </w:style>
  <w:style w:type="table" w:styleId="a9">
    <w:name w:val="Table Grid"/>
    <w:basedOn w:val="a6"/>
    <w:uiPriority w:val="59"/>
    <w:rsid w:val="00C045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Title"/>
    <w:basedOn w:val="a2"/>
    <w:link w:val="aa"/>
    <w:qFormat/>
    <w:rsid w:val="00C045B0"/>
    <w:pPr>
      <w:widowControl w:val="0"/>
      <w:overflowPunct w:val="0"/>
      <w:autoSpaceDE w:val="0"/>
      <w:autoSpaceDN w:val="0"/>
      <w:adjustRightInd w:val="0"/>
      <w:spacing w:after="0" w:line="240" w:lineRule="auto"/>
      <w:ind w:right="-766"/>
      <w:jc w:val="center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a">
    <w:name w:val="Заголовок Знак"/>
    <w:basedOn w:val="a5"/>
    <w:link w:val="a3"/>
    <w:rsid w:val="00C045B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aliases w:val="Заголовок 1 ОС ТУСУР Знак"/>
    <w:basedOn w:val="a5"/>
    <w:link w:val="1"/>
    <w:uiPriority w:val="9"/>
    <w:rsid w:val="00641E6A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aliases w:val="Заголовок 2 ОС ТУСУР Знак"/>
    <w:basedOn w:val="a5"/>
    <w:link w:val="2"/>
    <w:uiPriority w:val="9"/>
    <w:rsid w:val="00641E6A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Текст ОС ТУСУР"/>
    <w:basedOn w:val="a8"/>
    <w:link w:val="ab"/>
    <w:uiPriority w:val="1"/>
    <w:qFormat/>
    <w:rsid w:val="00D7734A"/>
    <w:pPr>
      <w:tabs>
        <w:tab w:val="left" w:pos="426"/>
        <w:tab w:val="left" w:pos="993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b">
    <w:name w:val="Текст ОС ТУСУР Знак"/>
    <w:basedOn w:val="a5"/>
    <w:link w:val="a4"/>
    <w:uiPriority w:val="1"/>
    <w:rsid w:val="00D7734A"/>
    <w:rPr>
      <w:rFonts w:ascii="Times New Roman" w:eastAsia="Times New Roman" w:hAnsi="Times New Roman" w:cs="Times New Roman"/>
      <w:sz w:val="28"/>
      <w:szCs w:val="24"/>
    </w:rPr>
  </w:style>
  <w:style w:type="paragraph" w:styleId="ac">
    <w:name w:val="Subtitle"/>
    <w:basedOn w:val="a2"/>
    <w:next w:val="a2"/>
    <w:link w:val="ad"/>
    <w:uiPriority w:val="11"/>
    <w:qFormat/>
    <w:rsid w:val="00B31F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5"/>
    <w:link w:val="ac"/>
    <w:uiPriority w:val="11"/>
    <w:rsid w:val="00B31F12"/>
    <w:rPr>
      <w:rFonts w:eastAsiaTheme="minorEastAsia"/>
      <w:color w:val="5A5A5A" w:themeColor="text1" w:themeTint="A5"/>
      <w:spacing w:val="15"/>
    </w:rPr>
  </w:style>
  <w:style w:type="character" w:styleId="ae">
    <w:name w:val="Placeholder Text"/>
    <w:basedOn w:val="a5"/>
    <w:uiPriority w:val="99"/>
    <w:semiHidden/>
    <w:rsid w:val="00B31F12"/>
    <w:rPr>
      <w:color w:val="808080"/>
    </w:rPr>
  </w:style>
  <w:style w:type="paragraph" w:customStyle="1" w:styleId="af">
    <w:name w:val="a"/>
    <w:basedOn w:val="a2"/>
    <w:rsid w:val="008F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header"/>
    <w:basedOn w:val="a2"/>
    <w:link w:val="af1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5"/>
    <w:link w:val="af0"/>
    <w:uiPriority w:val="99"/>
    <w:rsid w:val="00184308"/>
  </w:style>
  <w:style w:type="paragraph" w:styleId="af2">
    <w:name w:val="footer"/>
    <w:basedOn w:val="a2"/>
    <w:link w:val="af3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184308"/>
  </w:style>
  <w:style w:type="paragraph" w:styleId="af4">
    <w:name w:val="TOC Heading"/>
    <w:basedOn w:val="1"/>
    <w:next w:val="a2"/>
    <w:uiPriority w:val="39"/>
    <w:unhideWhenUsed/>
    <w:qFormat/>
    <w:rsid w:val="00184308"/>
    <w:pPr>
      <w:outlineLvl w:val="9"/>
    </w:pPr>
  </w:style>
  <w:style w:type="paragraph" w:styleId="21">
    <w:name w:val="toc 2"/>
    <w:basedOn w:val="a4"/>
    <w:next w:val="a2"/>
    <w:autoRedefine/>
    <w:uiPriority w:val="39"/>
    <w:unhideWhenUsed/>
    <w:rsid w:val="00DC2794"/>
  </w:style>
  <w:style w:type="paragraph" w:styleId="11">
    <w:name w:val="toc 1"/>
    <w:basedOn w:val="a4"/>
    <w:next w:val="a2"/>
    <w:autoRedefine/>
    <w:uiPriority w:val="39"/>
    <w:unhideWhenUsed/>
    <w:rsid w:val="00DC2794"/>
    <w:pPr>
      <w:ind w:firstLine="0"/>
      <w:jc w:val="left"/>
    </w:pPr>
  </w:style>
  <w:style w:type="character" w:styleId="af5">
    <w:name w:val="Hyperlink"/>
    <w:basedOn w:val="a5"/>
    <w:uiPriority w:val="99"/>
    <w:unhideWhenUsed/>
    <w:rsid w:val="00184308"/>
    <w:rPr>
      <w:color w:val="0563C1" w:themeColor="hyperlink"/>
      <w:u w:val="single"/>
    </w:rPr>
  </w:style>
  <w:style w:type="character" w:styleId="af6">
    <w:name w:val="Unresolved Mention"/>
    <w:basedOn w:val="a5"/>
    <w:uiPriority w:val="99"/>
    <w:semiHidden/>
    <w:unhideWhenUsed/>
    <w:rsid w:val="007F3C9C"/>
    <w:rPr>
      <w:color w:val="605E5C"/>
      <w:shd w:val="clear" w:color="auto" w:fill="E1DFDD"/>
    </w:rPr>
  </w:style>
  <w:style w:type="paragraph" w:styleId="af7">
    <w:name w:val="caption"/>
    <w:basedOn w:val="a2"/>
    <w:next w:val="a4"/>
    <w:uiPriority w:val="35"/>
    <w:unhideWhenUsed/>
    <w:qFormat/>
    <w:rsid w:val="00A33585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44546A" w:themeColor="text2"/>
      <w:sz w:val="28"/>
      <w:szCs w:val="28"/>
    </w:rPr>
  </w:style>
  <w:style w:type="character" w:customStyle="1" w:styleId="30">
    <w:name w:val="Заголовок 3 Знак"/>
    <w:aliases w:val="Заголовок 3 ОС ТУСУР Знак"/>
    <w:basedOn w:val="a5"/>
    <w:link w:val="3"/>
    <w:uiPriority w:val="9"/>
    <w:rsid w:val="00641E6A"/>
    <w:rPr>
      <w:rFonts w:ascii="Times New Roman" w:eastAsiaTheme="majorEastAsia" w:hAnsi="Times New Roman" w:cstheme="majorBidi"/>
      <w:b/>
      <w:i/>
      <w:sz w:val="28"/>
      <w:szCs w:val="24"/>
    </w:rPr>
  </w:style>
  <w:style w:type="paragraph" w:customStyle="1" w:styleId="a0">
    <w:name w:val="Многоуровневый Список ОС ТУСУР"/>
    <w:basedOn w:val="a4"/>
    <w:qFormat/>
    <w:rsid w:val="008F1B48"/>
    <w:pPr>
      <w:numPr>
        <w:numId w:val="42"/>
      </w:numPr>
    </w:pPr>
  </w:style>
  <w:style w:type="character" w:customStyle="1" w:styleId="40">
    <w:name w:val="Заголовок 4 Знак"/>
    <w:basedOn w:val="a5"/>
    <w:link w:val="4"/>
    <w:uiPriority w:val="9"/>
    <w:semiHidden/>
    <w:rsid w:val="00B933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31">
    <w:name w:val="toc 3"/>
    <w:basedOn w:val="a4"/>
    <w:next w:val="a2"/>
    <w:autoRedefine/>
    <w:uiPriority w:val="39"/>
    <w:unhideWhenUsed/>
    <w:rsid w:val="00DC2794"/>
    <w:pPr>
      <w:spacing w:after="100"/>
      <w:ind w:left="442" w:firstLine="1418"/>
    </w:pPr>
  </w:style>
  <w:style w:type="paragraph" w:customStyle="1" w:styleId="12">
    <w:name w:val="Заголовок 1 (без номера) ОС ТУСУР"/>
    <w:basedOn w:val="1"/>
    <w:next w:val="a4"/>
    <w:link w:val="13"/>
    <w:qFormat/>
    <w:rsid w:val="00386D1E"/>
    <w:rPr>
      <w:rFonts w:eastAsia="Times New Roman" w:cs="Times New Roman"/>
      <w:caps w:val="0"/>
    </w:rPr>
  </w:style>
  <w:style w:type="character" w:customStyle="1" w:styleId="13">
    <w:name w:val="Заголовок 1 (без номера) ОС ТУСУР Знак"/>
    <w:basedOn w:val="10"/>
    <w:link w:val="12"/>
    <w:rsid w:val="00386D1E"/>
    <w:rPr>
      <w:rFonts w:ascii="Times New Roman" w:eastAsia="Times New Roman" w:hAnsi="Times New Roman" w:cs="Times New Roman"/>
      <w:b/>
      <w:caps w:val="0"/>
      <w:sz w:val="28"/>
      <w:szCs w:val="28"/>
      <w:lang w:eastAsia="ru-RU"/>
    </w:rPr>
  </w:style>
  <w:style w:type="paragraph" w:customStyle="1" w:styleId="a1">
    <w:name w:val="Ненумерованный Список ОС ТУСУР"/>
    <w:basedOn w:val="a4"/>
    <w:qFormat/>
    <w:rsid w:val="00641E6A"/>
    <w:pPr>
      <w:numPr>
        <w:numId w:val="18"/>
      </w:numPr>
      <w:ind w:left="0" w:firstLine="709"/>
    </w:pPr>
  </w:style>
  <w:style w:type="paragraph" w:customStyle="1" w:styleId="a">
    <w:name w:val="Нумерованный список ОС ТУСУР"/>
    <w:basedOn w:val="a4"/>
    <w:link w:val="af8"/>
    <w:qFormat/>
    <w:rsid w:val="0011643E"/>
    <w:pPr>
      <w:numPr>
        <w:numId w:val="32"/>
      </w:numPr>
      <w:tabs>
        <w:tab w:val="clear" w:pos="426"/>
        <w:tab w:val="clear" w:pos="993"/>
        <w:tab w:val="left" w:pos="709"/>
        <w:tab w:val="left" w:pos="992"/>
      </w:tabs>
      <w:ind w:left="0" w:firstLine="709"/>
    </w:pPr>
  </w:style>
  <w:style w:type="character" w:customStyle="1" w:styleId="af8">
    <w:name w:val="Нумерованный список ОС ТУСУР Знак"/>
    <w:basedOn w:val="ab"/>
    <w:link w:val="a"/>
    <w:rsid w:val="0011643E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nelius\Documents\&#1053;&#1072;&#1089;&#1090;&#1088;&#1072;&#1080;&#1074;&#1072;&#1077;&#1084;&#1099;&#1077;%20&#1096;&#1072;&#1073;&#1083;&#1086;&#1085;&#1099;%20Office\OS_TUSUR_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51D43-920D-442E-B7EA-DCFA1BC94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OS_TUSUR_Report_Template.dotx</Template>
  <TotalTime>9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TUSUR report template</dc:title>
  <dc:subject>Template for student lab reports</dc:subject>
  <dc:creator>Cornelius</dc:creator>
  <cp:keywords/>
  <dc:description>Template with OS TUSUR styles, title page, introduction, and conclusion.</dc:description>
  <cp:lastModifiedBy>Cornelius</cp:lastModifiedBy>
  <cp:revision>3</cp:revision>
  <cp:lastPrinted>2026-06-25T11:06:00Z</cp:lastPrinted>
  <dcterms:created xsi:type="dcterms:W3CDTF">2026-10-24T05:55:00Z</dcterms:created>
  <dcterms:modified xsi:type="dcterms:W3CDTF">2026-10-24T06:06:00Z</dcterms:modified>
</cp:coreProperties>
</file>